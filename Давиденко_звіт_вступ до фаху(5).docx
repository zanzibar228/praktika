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61731" w14:textId="77777777" w:rsidR="00227A4A" w:rsidRDefault="00E9770C">
      <w:pPr>
        <w:pStyle w:val="a3"/>
        <w:keepNext/>
        <w:widowControl w:val="0"/>
        <w:spacing w:after="120"/>
        <w:ind w:left="2124" w:right="216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44A4A092" w14:textId="77777777" w:rsidR="00227A4A" w:rsidRDefault="00E9770C">
      <w:pPr>
        <w:keepNext/>
        <w:widowControl w:val="0"/>
        <w:spacing w:after="120" w:line="240" w:lineRule="auto"/>
        <w:ind w:right="-144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Київський фаховий коледж туризму та готельного господарства </w:t>
      </w:r>
    </w:p>
    <w:p w14:paraId="7AB0DED9" w14:textId="77777777" w:rsidR="00227A4A" w:rsidRDefault="00E9770C">
      <w:pPr>
        <w:keepNext/>
        <w:widowControl w:val="0"/>
        <w:spacing w:after="120" w:line="240" w:lineRule="auto"/>
        <w:ind w:right="-144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Відділення підприємництва та інформаційних технологій</w:t>
      </w:r>
    </w:p>
    <w:p w14:paraId="6E62148E" w14:textId="77777777" w:rsidR="00227A4A" w:rsidRDefault="00E9770C">
      <w:pPr>
        <w:keepNext/>
        <w:widowControl w:val="0"/>
        <w:spacing w:after="120" w:line="240" w:lineRule="auto"/>
        <w:ind w:right="-144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Циклова комісія інформаційних технологій</w:t>
      </w:r>
    </w:p>
    <w:p w14:paraId="43BB70D0" w14:textId="77777777" w:rsidR="00227A4A" w:rsidRDefault="00227A4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8E3C4B1" w14:textId="77777777" w:rsidR="00227A4A" w:rsidRDefault="00227A4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4FD67B6" w14:textId="77777777" w:rsidR="00227A4A" w:rsidRDefault="00227A4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8806771" w14:textId="77777777" w:rsidR="00227A4A" w:rsidRDefault="00227A4A">
      <w:pPr>
        <w:spacing w:line="240" w:lineRule="auto"/>
        <w:rPr>
          <w:lang w:val="uk-UA"/>
        </w:rPr>
      </w:pPr>
    </w:p>
    <w:p w14:paraId="610D27F9" w14:textId="77777777" w:rsidR="00227A4A" w:rsidRDefault="00E9770C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Звіт</w:t>
      </w:r>
    </w:p>
    <w:p w14:paraId="50C37810" w14:textId="77777777" w:rsidR="00227A4A" w:rsidRDefault="00E9770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 навчальної практики</w:t>
      </w:r>
    </w:p>
    <w:p w14:paraId="75E1DA45" w14:textId="77777777" w:rsidR="00227A4A" w:rsidRDefault="00E9770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Вступ до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фаху </w:t>
      </w:r>
    </w:p>
    <w:p w14:paraId="747F8ECF" w14:textId="77777777" w:rsidR="00227A4A" w:rsidRDefault="00227A4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C96A43E" w14:textId="77777777" w:rsidR="00227A4A" w:rsidRDefault="00227A4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A27C0E8" w14:textId="77777777" w:rsidR="00227A4A" w:rsidRDefault="00227A4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2204AB8" w14:textId="77777777" w:rsidR="00227A4A" w:rsidRDefault="00227A4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BDF1E6E" w14:textId="77777777" w:rsidR="00227A4A" w:rsidRDefault="00227A4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99F3489" w14:textId="77777777" w:rsidR="00227A4A" w:rsidRDefault="00227A4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BAF3CB1" w14:textId="77777777" w:rsidR="00227A4A" w:rsidRDefault="00E9770C">
      <w:pPr>
        <w:spacing w:line="240" w:lineRule="auto"/>
        <w:ind w:left="3540" w:firstLine="70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Виконав:</w:t>
      </w:r>
    </w:p>
    <w:p w14:paraId="6CB832BB" w14:textId="77777777" w:rsidR="00227A4A" w:rsidRDefault="00E9770C">
      <w:pPr>
        <w:spacing w:line="240" w:lineRule="auto"/>
        <w:ind w:left="3540" w:firstLine="708"/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Студент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КІ-24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групи</w:t>
      </w:r>
    </w:p>
    <w:p w14:paraId="717F275E" w14:textId="77777777" w:rsidR="00227A4A" w:rsidRDefault="00E9770C">
      <w:pPr>
        <w:spacing w:line="240" w:lineRule="auto"/>
        <w:ind w:left="3540" w:firstLine="70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Давиденко Дмитро Олександрович</w:t>
      </w:r>
    </w:p>
    <w:p w14:paraId="36162FAB" w14:textId="77777777" w:rsidR="00227A4A" w:rsidRDefault="00E9770C">
      <w:pPr>
        <w:spacing w:line="240" w:lineRule="auto"/>
        <w:ind w:left="3540" w:firstLine="70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Перевірили керівники практики:</w:t>
      </w:r>
    </w:p>
    <w:p w14:paraId="0C2F89F7" w14:textId="77777777" w:rsidR="00227A4A" w:rsidRDefault="00E9770C">
      <w:pPr>
        <w:spacing w:line="240" w:lineRule="auto"/>
        <w:ind w:left="3540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Любима А. Є.,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Панібратов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А. І.</w:t>
      </w:r>
    </w:p>
    <w:p w14:paraId="16CC9037" w14:textId="77777777" w:rsidR="00227A4A" w:rsidRDefault="00227A4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0C54C65" w14:textId="77777777" w:rsidR="00227A4A" w:rsidRDefault="00227A4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C10A44B" w14:textId="77777777" w:rsidR="00227A4A" w:rsidRDefault="00227A4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7BB6C6" w14:textId="77777777" w:rsidR="00227A4A" w:rsidRDefault="00E9770C">
      <w:pPr>
        <w:spacing w:after="0" w:line="48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Київ 2025 рік</w:t>
      </w:r>
    </w:p>
    <w:p w14:paraId="061FA891" w14:textId="77777777" w:rsidR="00227A4A" w:rsidRDefault="00227A4A">
      <w:pPr>
        <w:rPr>
          <w:lang w:val="uk-UA"/>
        </w:rPr>
      </w:pPr>
    </w:p>
    <w:p w14:paraId="079285F7" w14:textId="77777777" w:rsidR="00227A4A" w:rsidRDefault="00E977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ВСТУП</w:t>
      </w:r>
    </w:p>
    <w:p w14:paraId="1B2A0C8E" w14:textId="77777777" w:rsidR="00227A4A" w:rsidRDefault="00E977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Практична підготовка студентів є складовою частиною освітнього процесу і спрямована на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оволодіння студентами системою професійних вмінь і навичок, а також первинним досвідом професійної діяльності, і має сприяти саморозвитку студента. Практична підготовка покликана не тільки забезпечити формування професійних вмінь, але й професійних навичок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3730636D" w14:textId="77777777" w:rsidR="00227A4A" w:rsidRDefault="00E977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Метою проведення навчальної практики «Вступ до фаху» для студентів спеціальності «Комп'ютерна інженерія » є розкриття змісту роботи майбутнього фахівця з комп'ютерної інженерії ; формування професійного світогляду майбутнього фахівця з інформаційних техн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ологій у бізнесі, цілісне уявлення про його сутність та роль в сучасному суспільстві,  формування цілісного представлення про суть надання послуг у сфері інформатизації в цілому; актуальність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проєктування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комп’ютерних мереж сучасними засобами зв’язку; діаг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ностування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несправностей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роботи комп’ютерних систем.</w:t>
      </w:r>
    </w:p>
    <w:p w14:paraId="56631D25" w14:textId="77777777" w:rsidR="00227A4A" w:rsidRDefault="00227A4A">
      <w:pPr>
        <w:pageBreakBefore/>
        <w:spacing w:before="240" w:after="0" w:line="276" w:lineRule="auto"/>
        <w:jc w:val="both"/>
        <w:rPr>
          <w:lang w:val="uk-UA"/>
        </w:rPr>
      </w:pPr>
    </w:p>
    <w:p w14:paraId="3361F866" w14:textId="77777777" w:rsidR="00227A4A" w:rsidRDefault="00E9770C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</w:t>
      </w:r>
    </w:p>
    <w:p w14:paraId="5083205E" w14:textId="77777777" w:rsidR="00227A4A" w:rsidRDefault="00E9770C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Завдання 1.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Провести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smoke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функціональне, UX-тестування, тестування безпеки, стрес-тестування предмета.</w:t>
      </w:r>
    </w:p>
    <w:p w14:paraId="517DA2A5" w14:textId="77777777" w:rsidR="00227A4A" w:rsidRDefault="00E9770C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Предмет тестування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: ручка</w:t>
      </w:r>
    </w:p>
    <w:p w14:paraId="5BD56E61" w14:textId="77777777" w:rsidR="00227A4A" w:rsidRDefault="00E977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Smoke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тести.</w:t>
      </w:r>
    </w:p>
    <w:p w14:paraId="25F8624C" w14:textId="77777777" w:rsidR="00227A4A" w:rsidRDefault="00E9770C">
      <w:pPr>
        <w:pStyle w:val="a4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Ручка добре пише на різних типах бумаги. Не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протікає при нормальній температурі і нормальному використанні. Корпус ручки цілісний, всі механізми присутні та добре працюють. Ковпачок ручки закривається щільно, при цьому його зручно закривати/відкривати.</w:t>
      </w:r>
    </w:p>
    <w:p w14:paraId="44DFB608" w14:textId="77777777" w:rsidR="00227A4A" w:rsidRDefault="00E977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Функціональне тестування.</w:t>
      </w:r>
    </w:p>
    <w:p w14:paraId="55572221" w14:textId="77777777" w:rsidR="00227A4A" w:rsidRDefault="00E9770C">
      <w:pPr>
        <w:pStyle w:val="a4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 глянцевій поверхня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ручка пише не так добре, як на звичайній бумазі, треба додавати зусилля. Засихає чорнило за секунд 15-20 (на звичайний бумазі). Ручка не дуже добре себе показує на високій температурі, може витекти чорнило, при холодній температурі - ручка показує себе до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бре. Також ручка може протікати при великій вологості. Колір чорнила відповідає згідно характеристики ручки. Ручку приємно тримати в руці, на дотик ручка також приємна. Корпус ручки зроблено з міцного пластику, отже її дуже тяжко зламати своїми зусиллями.</w:t>
      </w:r>
    </w:p>
    <w:p w14:paraId="0AC521EF" w14:textId="77777777" w:rsidR="00227A4A" w:rsidRDefault="00E977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UX-Тестування.</w:t>
      </w:r>
    </w:p>
    <w:p w14:paraId="47B38E6A" w14:textId="77777777" w:rsidR="00227A4A" w:rsidRDefault="00E9770C">
      <w:pPr>
        <w:pStyle w:val="a4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При довгому написанні якогось тексту ручкою, починає боліти пальці, кисть, ще трохи сповзають пальці, адже там немає резинки, із за цього треба робити розминку для руки. Ручка позитивно справляється з різними стилями письма, також ручкою мож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 малювати, з цим проблем не виникає. Стержень достати досить складно, як і вставити назад, при вставлені стержня постійно забруднюються руки чорнилом. Виглядає ручка - стандартно, нічого дивовижного у неї немає.</w:t>
      </w:r>
    </w:p>
    <w:p w14:paraId="4E6B4203" w14:textId="77777777" w:rsidR="00227A4A" w:rsidRDefault="00E977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Тестування безпеки.</w:t>
      </w:r>
    </w:p>
    <w:p w14:paraId="03D04E33" w14:textId="77777777" w:rsidR="00227A4A" w:rsidRDefault="00E9770C">
      <w:pPr>
        <w:pStyle w:val="a4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Чорнила ручки не токси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чні, але якщо бути довго и близько до чорнила, може запаморочиться голова, та почати боліти. У ручки заокруглені кінчики, отже загроза поранитися чи получити подряпини- відсутня. Ручка повністю із гнучкого пластику.</w:t>
      </w:r>
    </w:p>
    <w:p w14:paraId="6954BD96" w14:textId="77777777" w:rsidR="00227A4A" w:rsidRDefault="00E977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Стрес тестування.</w:t>
      </w:r>
    </w:p>
    <w:p w14:paraId="72FA1322" w14:textId="77777777" w:rsidR="00227A4A" w:rsidRDefault="00E9770C">
      <w:pPr>
        <w:pStyle w:val="a4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Писати ручкою можна не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дуже довго, кожному по своєму, мені безперервно писати ручкою вдалося - годину, далі потрібно розминати руку. Якщо сильно тиснути на ручку, то вона не зламається, просто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зізковзнуть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пальці вниз. Якщо ручку залишити у перевернутому стані на 3 години, то з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ручкою буде все добре, все буде сухе.</w:t>
      </w:r>
    </w:p>
    <w:p w14:paraId="7EBCF1EA" w14:textId="77777777" w:rsidR="00227A4A" w:rsidRDefault="00E9770C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Висновок: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процесі виконання квесту було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протестовано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такий предмет як -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ручка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по критеріям: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Smoke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тести, Функціональне тестування, UX-Тестування, Тестування безпеки, Стрес тестування.</w:t>
      </w:r>
    </w:p>
    <w:p w14:paraId="319993DF" w14:textId="77777777" w:rsidR="00227A4A" w:rsidRDefault="00227A4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76CB090" w14:textId="4F7E277C" w:rsidR="00227A4A" w:rsidRPr="000E6177" w:rsidRDefault="00E9770C" w:rsidP="000E6177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 2</w:t>
      </w:r>
      <w:r>
        <w:rPr>
          <w:sz w:val="28"/>
          <w:szCs w:val="28"/>
          <w:lang w:val="uk-UA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Фінансова грамотні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сть. Пройти тест з фінансової грамотності.</w:t>
      </w:r>
    </w:p>
    <w:p w14:paraId="4FBE6A11" w14:textId="77777777" w:rsidR="00227A4A" w:rsidRDefault="00E9770C" w:rsidP="000E6177">
      <w:pPr>
        <w:spacing w:line="240" w:lineRule="auto"/>
        <w:jc w:val="center"/>
      </w:pPr>
      <w:r>
        <w:rPr>
          <w:noProof/>
          <w:color w:val="467886"/>
          <w:u w:val="single"/>
        </w:rPr>
        <w:drawing>
          <wp:inline distT="0" distB="0" distL="0" distR="0" wp14:anchorId="3E055B1E" wp14:editId="74F0C14A">
            <wp:extent cx="6206864" cy="3081866"/>
            <wp:effectExtent l="0" t="0" r="3436" b="4234"/>
            <wp:docPr id="1" name="Рисунок 1108552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6864" cy="308186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6F7DB47" w14:textId="3B39D6DA" w:rsidR="00227A4A" w:rsidRDefault="00E9770C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Рис.1. Сертифікат з фінансової грамотності.</w:t>
      </w:r>
    </w:p>
    <w:p w14:paraId="34F441D6" w14:textId="77777777" w:rsidR="000E6177" w:rsidRDefault="000E617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8940ACE" w14:textId="198E8403" w:rsidR="000E6177" w:rsidRPr="000E6177" w:rsidRDefault="000E6177" w:rsidP="000E6177">
      <w:pPr>
        <w:spacing w:after="0" w:line="24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Посилання: </w:t>
      </w:r>
      <w:hyperlink r:id="rId8" w:history="1">
        <w:r>
          <w:rPr>
            <w:rStyle w:val="aa"/>
            <w:rFonts w:ascii="Times New Roman" w:eastAsia="Times New Roman" w:hAnsi="Times New Roman" w:cs="Times New Roman"/>
            <w:sz w:val="28"/>
            <w:szCs w:val="28"/>
            <w:lang w:val="uk-UA"/>
          </w:rPr>
          <w:t>https://osvita.diia.gov.ua/courses/finansovyy-sensey</w:t>
        </w:r>
      </w:hyperlink>
    </w:p>
    <w:p w14:paraId="7DA4091B" w14:textId="77777777" w:rsidR="00227A4A" w:rsidRDefault="00227A4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8FE5A9B" w14:textId="77777777" w:rsidR="00227A4A" w:rsidRDefault="00E9770C" w:rsidP="000E6177">
      <w:pPr>
        <w:spacing w:after="0" w:line="24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Висновок: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Я зрозумів, що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треба правильно планувати свій бюджет, дотримуватись фінансової безпеки, ще непогано було б почати інвестувати</w:t>
      </w:r>
    </w:p>
    <w:p w14:paraId="70E6A148" w14:textId="77777777" w:rsidR="00227A4A" w:rsidRDefault="00227A4A">
      <w:pPr>
        <w:spacing w:after="0" w:line="240" w:lineRule="auto"/>
        <w:ind w:firstLine="709"/>
        <w:jc w:val="both"/>
        <w:rPr>
          <w:lang w:val="uk-UA"/>
        </w:rPr>
      </w:pPr>
    </w:p>
    <w:p w14:paraId="5AC6311B" w14:textId="77777777" w:rsidR="00227A4A" w:rsidRDefault="00227A4A">
      <w:pPr>
        <w:pageBreakBefore/>
        <w:spacing w:line="240" w:lineRule="auto"/>
        <w:rPr>
          <w:lang w:val="uk-UA"/>
        </w:rPr>
      </w:pPr>
    </w:p>
    <w:p w14:paraId="0056ACA8" w14:textId="77777777" w:rsidR="00227A4A" w:rsidRDefault="00E9770C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 3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Завантажте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Зареєструйтеся на сервісі і встановіть застосунок собі на ПК. Створіть свій власний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репозиторій та завантажте до нього папку з певними файлами. Змініть складові папки та завантажте оновлену версію у репозиторій.</w:t>
      </w:r>
    </w:p>
    <w:p w14:paraId="182A6653" w14:textId="77777777" w:rsidR="00227A4A" w:rsidRDefault="00E9770C">
      <w:pPr>
        <w:spacing w:before="120" w:after="120" w:line="240" w:lineRule="auto"/>
        <w:jc w:val="center"/>
      </w:pPr>
      <w:r>
        <w:rPr>
          <w:noProof/>
        </w:rPr>
        <w:drawing>
          <wp:inline distT="0" distB="0" distL="0" distR="0" wp14:anchorId="0D965E99" wp14:editId="5CB7BA2B">
            <wp:extent cx="6229349" cy="4438653"/>
            <wp:effectExtent l="0" t="0" r="1" b="0"/>
            <wp:docPr id="2" name="Рисунок 1839525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349" cy="44386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DA447F6" w14:textId="77777777" w:rsidR="00227A4A" w:rsidRDefault="00E977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Рис. 2. Створення репозиторію.</w:t>
      </w:r>
    </w:p>
    <w:p w14:paraId="126966FE" w14:textId="77777777" w:rsidR="00227A4A" w:rsidRDefault="00227A4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0A0D3EB" w14:textId="77777777" w:rsidR="00227A4A" w:rsidRDefault="00E9770C" w:rsidP="000E6177">
      <w:pPr>
        <w:spacing w:after="0" w:line="24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Посилання на репозиторій: </w:t>
      </w:r>
      <w:hyperlink r:id="rId10" w:history="1">
        <w:r>
          <w:rPr>
            <w:rStyle w:val="aa"/>
            <w:rFonts w:ascii="Times New Roman" w:eastAsia="Times New Roman" w:hAnsi="Times New Roman" w:cs="Times New Roman"/>
            <w:sz w:val="28"/>
            <w:szCs w:val="28"/>
            <w:lang w:val="uk-UA"/>
          </w:rPr>
          <w:t>https:/</w:t>
        </w:r>
        <w:r>
          <w:rPr>
            <w:rStyle w:val="aa"/>
            <w:rFonts w:ascii="Times New Roman" w:eastAsia="Times New Roman" w:hAnsi="Times New Roman" w:cs="Times New Roman"/>
            <w:sz w:val="28"/>
            <w:szCs w:val="28"/>
            <w:lang w:val="uk-UA"/>
          </w:rPr>
          <w:t>/github.com/zanzibar228/praktika.git</w:t>
        </w:r>
      </w:hyperlink>
    </w:p>
    <w:p w14:paraId="64EEE0AB" w14:textId="77777777" w:rsidR="00227A4A" w:rsidRDefault="00227A4A" w:rsidP="000E617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B2DFB87" w14:textId="0A803972" w:rsidR="00227A4A" w:rsidRDefault="00E9770C" w:rsidP="000E6177">
      <w:pPr>
        <w:spacing w:after="0" w:line="24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Висновок: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 процесі виконання квесту, було створено репозиторій</w:t>
      </w:r>
    </w:p>
    <w:p w14:paraId="6E174A19" w14:textId="77777777" w:rsidR="00227A4A" w:rsidRDefault="00227A4A">
      <w:pPr>
        <w:pageBreakBefore/>
        <w:spacing w:after="0" w:line="240" w:lineRule="auto"/>
        <w:ind w:firstLine="709"/>
        <w:jc w:val="both"/>
        <w:rPr>
          <w:lang w:val="uk-UA"/>
        </w:rPr>
      </w:pPr>
    </w:p>
    <w:p w14:paraId="0E829C0B" w14:textId="77777777" w:rsidR="00227A4A" w:rsidRDefault="00E9770C">
      <w:pPr>
        <w:spacing w:after="0" w:line="240" w:lineRule="auto"/>
        <w:ind w:firstLine="1080"/>
        <w:jc w:val="both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 4. Технічний письменник.</w:t>
      </w:r>
    </w:p>
    <w:p w14:paraId="43A90852" w14:textId="77777777" w:rsidR="00227A4A" w:rsidRDefault="00E9770C">
      <w:pPr>
        <w:spacing w:after="0" w:line="240" w:lineRule="auto"/>
        <w:ind w:firstLine="1080"/>
        <w:jc w:val="both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Завдання 4.1.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Вивчити поняття тестової документації.</w:t>
      </w:r>
    </w:p>
    <w:p w14:paraId="46B0FFB7" w14:textId="77777777" w:rsidR="00227A4A" w:rsidRDefault="00E9770C">
      <w:pPr>
        <w:spacing w:after="0" w:line="240" w:lineRule="auto"/>
        <w:ind w:firstLine="1080"/>
        <w:jc w:val="both"/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Test-Case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(тестовий випадок): Опис конкретної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перевірки, яка має бути виконана для тестування функціональності програми.</w:t>
      </w:r>
    </w:p>
    <w:p w14:paraId="0F4EE5BA" w14:textId="77777777" w:rsidR="00227A4A" w:rsidRDefault="00E9770C">
      <w:pPr>
        <w:spacing w:after="0" w:line="240" w:lineRule="auto"/>
        <w:ind w:firstLine="1080"/>
        <w:jc w:val="both"/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Test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Plan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(план тестування): Документ, який визначає стратегію тестування, обсяг робіт, терміни та ресурси.</w:t>
      </w:r>
    </w:p>
    <w:p w14:paraId="60CFC6AB" w14:textId="77777777" w:rsidR="00227A4A" w:rsidRDefault="00E9770C">
      <w:pPr>
        <w:spacing w:after="0" w:line="240" w:lineRule="auto"/>
        <w:ind w:firstLine="1080"/>
        <w:jc w:val="both"/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Bug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Report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(звіт про помилку): Документ, який містить опис знайденої поми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лки в програмі, її локалізацію та кроки для відтворення.</w:t>
      </w:r>
    </w:p>
    <w:p w14:paraId="1E056D82" w14:textId="77777777" w:rsidR="00227A4A" w:rsidRDefault="00E9770C">
      <w:pPr>
        <w:spacing w:after="0" w:line="240" w:lineRule="auto"/>
        <w:ind w:firstLine="1080"/>
        <w:jc w:val="both"/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Check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List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(контрольний список): Список перевірок, які необхідно виконати в процесі тестування.</w:t>
      </w:r>
    </w:p>
    <w:p w14:paraId="5146D078" w14:textId="77777777" w:rsidR="00227A4A" w:rsidRDefault="00227A4A">
      <w:pPr>
        <w:spacing w:after="0" w:line="240" w:lineRule="auto"/>
        <w:ind w:firstLine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4B866EF" w14:textId="77777777" w:rsidR="00227A4A" w:rsidRDefault="00E9770C">
      <w:pPr>
        <w:spacing w:after="0" w:line="240" w:lineRule="auto"/>
        <w:ind w:firstLine="108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 4.2. Протестувати головну сторінку квесту</w:t>
      </w:r>
    </w:p>
    <w:p w14:paraId="5151A269" w14:textId="77777777" w:rsidR="00227A4A" w:rsidRDefault="00E9770C">
      <w:pPr>
        <w:spacing w:after="0" w:line="240" w:lineRule="auto"/>
        <w:ind w:firstLine="108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Test-Case</w:t>
      </w:r>
      <w:proofErr w:type="spellEnd"/>
    </w:p>
    <w:p w14:paraId="43D069D7" w14:textId="77777777" w:rsidR="00227A4A" w:rsidRDefault="00E9770C">
      <w:pPr>
        <w:spacing w:after="0" w:line="240" w:lineRule="auto"/>
        <w:ind w:firstLine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Іконка сайту відображається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коректно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має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правильний розмір і веде на головну сторінку сайту.</w:t>
      </w:r>
    </w:p>
    <w:p w14:paraId="2D7932D3" w14:textId="77777777" w:rsidR="00227A4A" w:rsidRDefault="00E9770C">
      <w:pPr>
        <w:spacing w:after="0" w:line="240" w:lineRule="auto"/>
        <w:ind w:firstLine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Іконка не перекриває інші елементи сторінки.</w:t>
      </w:r>
    </w:p>
    <w:p w14:paraId="1D9F9AB4" w14:textId="77777777" w:rsidR="00227A4A" w:rsidRDefault="00E9770C">
      <w:pPr>
        <w:spacing w:after="0" w:line="240" w:lineRule="auto"/>
        <w:ind w:firstLine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При наведенні курсору миші на іконку з'являється спливаюча підказка з назвою сайту.</w:t>
      </w:r>
    </w:p>
    <w:p w14:paraId="0EFE9AE6" w14:textId="77777777" w:rsidR="00227A4A" w:rsidRDefault="00E9770C">
      <w:pPr>
        <w:spacing w:after="0" w:line="240" w:lineRule="auto"/>
        <w:ind w:firstLine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При натисканні на іконку відбувається перехід на головну сторінку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сайту.</w:t>
      </w:r>
    </w:p>
    <w:p w14:paraId="5889232C" w14:textId="77777777" w:rsidR="00227A4A" w:rsidRDefault="00E9770C">
      <w:pPr>
        <w:spacing w:after="0" w:line="240" w:lineRule="auto"/>
        <w:ind w:firstLine="108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Test-Plan</w:t>
      </w:r>
      <w:proofErr w:type="spellEnd"/>
    </w:p>
    <w:p w14:paraId="201742FA" w14:textId="77777777" w:rsidR="00227A4A" w:rsidRDefault="00E9770C">
      <w:pPr>
        <w:spacing w:after="0" w:line="240" w:lineRule="auto"/>
        <w:ind w:firstLine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Картинка відображається як на телефоні так і на комп'ютері. Сайт спокійно відкривається через такі браузери як: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Opera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Chrome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Edge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. Підказки при наведені працює. Якщо клацнути по іконці, перекине на головну сторінку квесту. Якщо змінюват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и розміри вікна з телефону/комп'ютера, все буде гаразд.</w:t>
      </w:r>
    </w:p>
    <w:p w14:paraId="37712B31" w14:textId="77777777" w:rsidR="00227A4A" w:rsidRDefault="00E9770C">
      <w:pPr>
        <w:spacing w:after="0" w:line="240" w:lineRule="auto"/>
        <w:ind w:firstLine="1080"/>
        <w:jc w:val="both"/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Check-list</w:t>
      </w:r>
      <w:proofErr w:type="spellEnd"/>
    </w:p>
    <w:p w14:paraId="0B92BD63" w14:textId="77777777" w:rsidR="00227A4A" w:rsidRDefault="00E9770C">
      <w:pPr>
        <w:spacing w:after="0" w:line="240" w:lineRule="auto"/>
        <w:ind w:firstLine="1080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Іконка сайту відображається на всіх пристроях і браузерах. Іконка веб-сайту має правильний розмір. Іконка сайту веде на головну сторінку сайту. Іконка сайту не зміщується при зміні розміру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вікна браузера. Іконка сайту не перекривається іншими елементами сторінки.</w:t>
      </w:r>
    </w:p>
    <w:p w14:paraId="1778367D" w14:textId="77777777" w:rsidR="00227A4A" w:rsidRDefault="00E9770C">
      <w:pPr>
        <w:spacing w:after="0" w:line="240" w:lineRule="auto"/>
        <w:ind w:firstLine="108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Bug-report</w:t>
      </w:r>
      <w:proofErr w:type="spellEnd"/>
    </w:p>
    <w:p w14:paraId="79CF23BC" w14:textId="77777777" w:rsidR="00227A4A" w:rsidRDefault="00E9770C">
      <w:pPr>
        <w:spacing w:after="0" w:line="240" w:lineRule="auto"/>
        <w:ind w:firstLine="1080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Кнопка «Початок» непрацююча.</w:t>
      </w:r>
    </w:p>
    <w:p w14:paraId="1A9AEAB2" w14:textId="77777777" w:rsidR="00227A4A" w:rsidRDefault="00227A4A">
      <w:pPr>
        <w:spacing w:after="0" w:line="240" w:lineRule="auto"/>
        <w:ind w:firstLine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42A6AD5" w14:textId="77777777" w:rsidR="00227A4A" w:rsidRDefault="00E9770C">
      <w:pPr>
        <w:spacing w:after="0" w:line="240" w:lineRule="auto"/>
        <w:ind w:firstLine="1080"/>
        <w:jc w:val="both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Висновок: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 процесі проходження квесту, було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протестовано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головну сторінку квесту</w:t>
      </w:r>
    </w:p>
    <w:p w14:paraId="2A5141C0" w14:textId="77777777" w:rsidR="00227A4A" w:rsidRDefault="00227A4A">
      <w:pPr>
        <w:pageBreakBefore/>
        <w:spacing w:after="0" w:line="240" w:lineRule="auto"/>
        <w:ind w:firstLine="1080"/>
        <w:jc w:val="both"/>
      </w:pPr>
    </w:p>
    <w:p w14:paraId="0A542A76" w14:textId="77777777" w:rsidR="00227A4A" w:rsidRDefault="00227A4A">
      <w:pPr>
        <w:spacing w:after="0" w:line="240" w:lineRule="auto"/>
        <w:ind w:firstLine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9ED9DD3" w14:textId="77777777" w:rsidR="00227A4A" w:rsidRDefault="00E9770C">
      <w:pPr>
        <w:spacing w:after="0" w:line="240" w:lineRule="auto"/>
        <w:ind w:firstLine="1080"/>
        <w:jc w:val="both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Завдання 5.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Створити команду у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Trello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.</w:t>
      </w:r>
    </w:p>
    <w:p w14:paraId="0BCC80E5" w14:textId="77777777" w:rsidR="00227A4A" w:rsidRDefault="00E9770C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F6DF25E" wp14:editId="07F7C576">
            <wp:extent cx="6200299" cy="2275338"/>
            <wp:effectExtent l="0" t="0" r="0" b="0"/>
            <wp:docPr id="3" name="Рисунок 1108027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0299" cy="2275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F79917B" w14:textId="77777777" w:rsidR="00227A4A" w:rsidRDefault="00E9770C">
      <w:pPr>
        <w:spacing w:after="0" w:line="240" w:lineRule="auto"/>
        <w:ind w:firstLine="54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Рис. 3. Моя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дошка у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Trello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35CEEFAE" w14:textId="77777777" w:rsidR="00227A4A" w:rsidRDefault="00227A4A">
      <w:pPr>
        <w:spacing w:after="0" w:line="240" w:lineRule="auto"/>
        <w:ind w:firstLine="54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ECDB170" w14:textId="77777777" w:rsidR="00227A4A" w:rsidRDefault="00E9770C" w:rsidP="000E6177">
      <w:pPr>
        <w:spacing w:after="0" w:line="24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Посилання на мою дошку: </w:t>
      </w:r>
      <w:hyperlink r:id="rId12" w:history="1">
        <w:r>
          <w:rPr>
            <w:rStyle w:val="aa"/>
            <w:rFonts w:ascii="Times New Roman" w:eastAsia="Times New Roman" w:hAnsi="Times New Roman" w:cs="Times New Roman"/>
            <w:sz w:val="28"/>
            <w:szCs w:val="28"/>
            <w:lang w:val="uk-UA"/>
          </w:rPr>
          <w:t>https://trello.com/b/iwnOUYtx</w:t>
        </w:r>
      </w:hyperlink>
    </w:p>
    <w:p w14:paraId="141CFD9E" w14:textId="77777777" w:rsidR="00227A4A" w:rsidRDefault="00227A4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3A4767" w14:textId="77777777" w:rsidR="00227A4A" w:rsidRDefault="00E9770C" w:rsidP="000E6177">
      <w:pPr>
        <w:spacing w:after="0" w:line="24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Висновок: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процесі проходження квесту було створено дошку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Trello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51D20C50" w14:textId="77777777" w:rsidR="00227A4A" w:rsidRDefault="00227A4A">
      <w:pPr>
        <w:pageBreakBefore/>
        <w:rPr>
          <w:lang w:val="uk-UA"/>
        </w:rPr>
      </w:pPr>
    </w:p>
    <w:p w14:paraId="022F475C" w14:textId="77777777" w:rsidR="00227A4A" w:rsidRDefault="00E9770C">
      <w:pPr>
        <w:spacing w:after="0" w:line="240" w:lineRule="auto"/>
        <w:ind w:firstLine="108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 6. Програміст.</w:t>
      </w:r>
    </w:p>
    <w:p w14:paraId="6AD15648" w14:textId="77777777" w:rsidR="00227A4A" w:rsidRDefault="00E9770C">
      <w:pPr>
        <w:spacing w:before="120" w:after="0" w:line="240" w:lineRule="auto"/>
        <w:jc w:val="center"/>
      </w:pPr>
      <w:r>
        <w:rPr>
          <w:noProof/>
        </w:rPr>
        <w:drawing>
          <wp:inline distT="0" distB="0" distL="0" distR="0" wp14:anchorId="475EF404" wp14:editId="20C4277B">
            <wp:extent cx="6229349" cy="4190996"/>
            <wp:effectExtent l="0" t="0" r="1" b="4"/>
            <wp:docPr id="4" name="Рисунок 20468867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9349" cy="41909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BE7FB65" w14:textId="77777777" w:rsidR="00227A4A" w:rsidRDefault="00E9770C">
      <w:pPr>
        <w:spacing w:after="0" w:line="240" w:lineRule="auto"/>
        <w:ind w:firstLine="108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Рис. 4. Створив сайт за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допомогою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html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css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java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script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0DA4508C" w14:textId="77777777" w:rsidR="00227A4A" w:rsidRDefault="00227A4A">
      <w:pPr>
        <w:spacing w:after="0" w:line="240" w:lineRule="auto"/>
        <w:ind w:firstLine="108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3B2D243" w14:textId="77777777" w:rsidR="00227A4A" w:rsidRDefault="00E9770C">
      <w:pPr>
        <w:spacing w:after="0" w:line="240" w:lineRule="auto"/>
        <w:ind w:firstLine="1080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Висновок: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процесі виконання квесту, я створив табличку за допомогою: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html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css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java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script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2E395884" w14:textId="77777777" w:rsidR="00227A4A" w:rsidRDefault="00227A4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9058350" w14:textId="77777777" w:rsidR="00227A4A" w:rsidRDefault="00227A4A">
      <w:pPr>
        <w:pageBreakBefore/>
      </w:pPr>
    </w:p>
    <w:p w14:paraId="138B7938" w14:textId="77777777" w:rsidR="00227A4A" w:rsidRDefault="00227A4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8B6150F" w14:textId="77777777" w:rsidR="00227A4A" w:rsidRDefault="00E9770C">
      <w:pPr>
        <w:spacing w:after="0" w:line="240" w:lineRule="auto"/>
        <w:ind w:firstLine="108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Додав код який написав у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Visual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Studio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в свій репозиторій.</w:t>
      </w:r>
    </w:p>
    <w:p w14:paraId="2C52D7BD" w14:textId="77777777" w:rsidR="00227A4A" w:rsidRDefault="00E9770C">
      <w:pPr>
        <w:spacing w:before="120" w:after="0" w:line="240" w:lineRule="auto"/>
        <w:jc w:val="center"/>
      </w:pPr>
      <w:r>
        <w:rPr>
          <w:noProof/>
        </w:rPr>
        <w:drawing>
          <wp:inline distT="0" distB="0" distL="0" distR="0" wp14:anchorId="202B4DFC" wp14:editId="385B8E25">
            <wp:extent cx="6200848" cy="2402677"/>
            <wp:effectExtent l="0" t="0" r="9452" b="0"/>
            <wp:docPr id="5" name="Рисунок 1163176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 l="3363" t="13315" r="5963" b="30434"/>
                    <a:stretch>
                      <a:fillRect/>
                    </a:stretch>
                  </pic:blipFill>
                  <pic:spPr>
                    <a:xfrm>
                      <a:off x="0" y="0"/>
                      <a:ext cx="6200848" cy="2402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12B27BC" w14:textId="77777777" w:rsidR="00227A4A" w:rsidRDefault="00E9770C">
      <w:pPr>
        <w:spacing w:after="0" w:line="240" w:lineRule="auto"/>
        <w:ind w:firstLine="108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Рис.5. Додав код до репозиторію.</w:t>
      </w:r>
    </w:p>
    <w:p w14:paraId="6FA00201" w14:textId="77777777" w:rsidR="00227A4A" w:rsidRDefault="00227A4A">
      <w:pPr>
        <w:spacing w:after="0" w:line="240" w:lineRule="auto"/>
        <w:ind w:firstLine="108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879CEBB" w14:textId="77777777" w:rsidR="00227A4A" w:rsidRDefault="00E9770C">
      <w:pPr>
        <w:spacing w:after="0" w:line="240" w:lineRule="auto"/>
        <w:ind w:firstLine="1080"/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Посилання: </w:t>
      </w:r>
      <w:hyperlink r:id="rId15" w:history="1">
        <w:r>
          <w:rPr>
            <w:rStyle w:val="aa"/>
            <w:rFonts w:ascii="Times New Roman" w:eastAsia="Times New Roman" w:hAnsi="Times New Roman" w:cs="Times New Roman"/>
            <w:sz w:val="28"/>
            <w:szCs w:val="28"/>
            <w:lang w:val="uk-UA"/>
          </w:rPr>
          <w:t>https://github.com/zanzibar228</w:t>
        </w:r>
      </w:hyperlink>
    </w:p>
    <w:p w14:paraId="23FCD6BE" w14:textId="77777777" w:rsidR="00227A4A" w:rsidRDefault="00227A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5C705B3" w14:textId="77777777" w:rsidR="00227A4A" w:rsidRDefault="00E9770C">
      <w:pPr>
        <w:spacing w:after="0" w:line="240" w:lineRule="auto"/>
        <w:ind w:firstLine="1080"/>
        <w:jc w:val="both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 7.</w:t>
      </w:r>
      <w:r>
        <w:rPr>
          <w:rFonts w:ascii="Roboto" w:eastAsia="Roboto" w:hAnsi="Roboto" w:cs="Roboto"/>
          <w:b/>
          <w:bCs/>
          <w:color w:val="000000"/>
          <w:sz w:val="36"/>
          <w:szCs w:val="36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Створення тривимірної гри</w:t>
      </w:r>
    </w:p>
    <w:p w14:paraId="2F32733A" w14:textId="77777777" w:rsidR="00227A4A" w:rsidRDefault="00E9770C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B68F3DD" wp14:editId="746037A1">
            <wp:extent cx="6229349" cy="2390771"/>
            <wp:effectExtent l="0" t="0" r="1" b="0"/>
            <wp:docPr id="6" name="Рисунок 7553257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9349" cy="23907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D7B51AF" w14:textId="77777777" w:rsidR="00227A4A" w:rsidRDefault="00E9770C">
      <w:pPr>
        <w:spacing w:after="0" w:line="240" w:lineRule="auto"/>
        <w:ind w:firstLine="1080"/>
        <w:jc w:val="center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Рис.6. Створення тривимірної гри</w:t>
      </w:r>
    </w:p>
    <w:p w14:paraId="3EF989B4" w14:textId="77777777" w:rsidR="00227A4A" w:rsidRDefault="00227A4A">
      <w:pPr>
        <w:spacing w:after="0" w:line="240" w:lineRule="auto"/>
        <w:ind w:firstLine="108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624A426" w14:textId="77777777" w:rsidR="00227A4A" w:rsidRDefault="00E9770C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Висновок: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процесі виконання квесту було створено тривимірну гру</w:t>
      </w:r>
    </w:p>
    <w:p w14:paraId="46B9EC8B" w14:textId="77777777" w:rsidR="00227A4A" w:rsidRDefault="00227A4A">
      <w:pPr>
        <w:pageBreakBefore/>
      </w:pPr>
    </w:p>
    <w:p w14:paraId="65B466D0" w14:textId="77777777" w:rsidR="00227A4A" w:rsidRDefault="00E9770C">
      <w:pPr>
        <w:spacing w:after="0" w:line="240" w:lineRule="auto"/>
        <w:ind w:firstLine="1080"/>
        <w:jc w:val="both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 8.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Створення інфографіки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"Реклама своєї спеціальності"</w:t>
      </w:r>
    </w:p>
    <w:p w14:paraId="54D91CFE" w14:textId="77777777" w:rsidR="00227A4A" w:rsidRDefault="00E9770C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A430D3B" wp14:editId="695F6015">
            <wp:extent cx="2876546" cy="7315200"/>
            <wp:effectExtent l="0" t="0" r="4" b="0"/>
            <wp:docPr id="7" name="Рисунок 1034479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546" cy="7315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83A178A" w14:textId="77777777" w:rsidR="00227A4A" w:rsidRDefault="00227A4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7A5C5C0" w14:textId="53341C42" w:rsidR="00227A4A" w:rsidRDefault="00E977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Рис.7. Створив інфографіку</w:t>
      </w:r>
    </w:p>
    <w:p w14:paraId="112CEADE" w14:textId="77777777" w:rsidR="000E6177" w:rsidRDefault="000E617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DA02E92" w14:textId="77777777" w:rsidR="00227A4A" w:rsidRDefault="00E9770C" w:rsidP="000E6177">
      <w:pPr>
        <w:spacing w:after="0" w:line="24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Висновок: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процесі виконання квесту було створено інфографіку на тему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"Реклама своєї спеціальності програмі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Canva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”</w:t>
      </w:r>
    </w:p>
    <w:p w14:paraId="55274605" w14:textId="77777777" w:rsidR="00227A4A" w:rsidRDefault="00227A4A">
      <w:pPr>
        <w:spacing w:after="0" w:line="240" w:lineRule="auto"/>
        <w:ind w:firstLine="1080"/>
        <w:jc w:val="both"/>
      </w:pPr>
    </w:p>
    <w:p w14:paraId="5EB60362" w14:textId="77777777" w:rsidR="00227A4A" w:rsidRDefault="00E9770C">
      <w:pPr>
        <w:spacing w:after="0" w:line="240" w:lineRule="auto"/>
        <w:ind w:firstLine="1080"/>
        <w:jc w:val="both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Завдання 9. </w:t>
      </w:r>
      <w:hyperlink r:id="rId18" w:history="1">
        <w:r>
          <w:rPr>
            <w:rStyle w:val="aa"/>
            <w:rFonts w:ascii="Times New Roman" w:eastAsia="Times New Roman" w:hAnsi="Times New Roman" w:cs="Times New Roman"/>
            <w:b/>
            <w:bCs/>
            <w:color w:val="auto"/>
            <w:sz w:val="28"/>
            <w:szCs w:val="28"/>
            <w:u w:val="none"/>
            <w:lang w:val="uk-UA"/>
          </w:rPr>
          <w:t>Робототехніка.</w:t>
        </w:r>
      </w:hyperlink>
    </w:p>
    <w:p w14:paraId="07ACB114" w14:textId="77777777" w:rsidR="00227A4A" w:rsidRDefault="00E9770C">
      <w:pPr>
        <w:spacing w:before="120" w:after="0" w:line="240" w:lineRule="auto"/>
        <w:jc w:val="center"/>
      </w:pPr>
      <w:r>
        <w:rPr>
          <w:noProof/>
          <w:color w:val="467886"/>
          <w:u w:val="single"/>
        </w:rPr>
        <w:drawing>
          <wp:inline distT="0" distB="0" distL="0" distR="0" wp14:anchorId="0AF5E2B2" wp14:editId="16066AB5">
            <wp:extent cx="6211537" cy="3884956"/>
            <wp:effectExtent l="0" t="0" r="0" b="1244"/>
            <wp:docPr id="8" name="Рисунок 1159416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1537" cy="38849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7120404" w14:textId="77777777" w:rsidR="00227A4A" w:rsidRDefault="00E9770C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Рис.8. Збирали залізного робота.</w:t>
      </w:r>
    </w:p>
    <w:p w14:paraId="5930C653" w14:textId="77777777" w:rsidR="00227A4A" w:rsidRDefault="00227A4A">
      <w:pPr>
        <w:spacing w:after="0" w:line="240" w:lineRule="auto"/>
        <w:ind w:firstLine="108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F3532D2" w14:textId="033B06CB" w:rsidR="00227A4A" w:rsidRDefault="00E9770C" w:rsidP="000E6177">
      <w:pPr>
        <w:spacing w:after="0" w:line="240" w:lineRule="auto"/>
        <w:ind w:firstLine="1080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Висновок: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Мені сподобалося збирати роботів на робототехніці,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лего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» робота збирати мені було цікавіше, бо його легше зібрати</w:t>
      </w:r>
    </w:p>
    <w:p w14:paraId="76EB85DE" w14:textId="77777777" w:rsidR="00227A4A" w:rsidRDefault="00227A4A">
      <w:pPr>
        <w:spacing w:after="0" w:line="240" w:lineRule="auto"/>
        <w:ind w:firstLine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47B7ED9" w14:textId="77777777" w:rsidR="00227A4A" w:rsidRDefault="00E977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ВИСНОВОК</w:t>
      </w:r>
    </w:p>
    <w:p w14:paraId="50BE2592" w14:textId="77777777" w:rsidR="00227A4A" w:rsidRDefault="00E9770C">
      <w:pPr>
        <w:spacing w:after="0" w:line="240" w:lineRule="auto"/>
        <w:ind w:firstLine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процесі виконання практики, я багато чого навчився, у нас була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онлайн зустріч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стейкхолдером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який нам потім дав завдання протестувати предмет зі списку. Також була онлайн зустріч з викладачем по фінансовій грамотності, після якої, ми проходили тест і получили сертифікат з фінансової грамотності. А згодом нам дали кв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ест, який теж треба було виконати, у цьому квесті було багато для мене нового та цікавого, познайомився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GitHab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навчився створювати свій репозиторій та керувати ним, додавати свої роботи і так далі. З технічним письменником у мене були складнощі у викона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нні, але ми їх вирішили з керівниками нашої практики, і надалі все було гаразд, створив дошку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Trello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та створив там карточки. Далі був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Геймдизайнер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», це було цікаво і щось нове для мене, так як я цим ще ніколи не займався. Я думав, що створення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ігр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це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щось дуже складне і для справжніх професіоналів, а як виявилось не дуже це і складно, головне розуміти що ти хочеш зробити, та зосередитися на виконанні, і все вийде!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Smm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-фахівець - це також доволі цікава робота виявилася для мене, мені сподобалося створюв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ати рекламу моєї спеціальності, це завдання напевно було найцікавішим для мене. З «Програмістом» для мене було легко, адже я займаюся з вчителем, і ми вивчаємо написання коду, скоро навчуся створювати міні ігри).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Роботехніка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мені не сильно сподобалась, я д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умаю збирати роботів и тому інше- це не моє, мені більш менш сподобалось збирати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лего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» робота, а от залізного - ні, там дуже багато маленьких запчастин і треба робити все чітко, щоб не допустити помилку, бо думаю все треба буде збирати заново. Загалом кве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 мені сподобався, і виявився цікавим та пізнавальним.</w:t>
      </w:r>
    </w:p>
    <w:p w14:paraId="29B42A9B" w14:textId="77777777" w:rsidR="00227A4A" w:rsidRDefault="00E9770C">
      <w:pPr>
        <w:spacing w:after="0" w:line="240" w:lineRule="auto"/>
        <w:ind w:firstLine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Можливо, колись я стану одним з цих фахівців, а може,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оберу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себе якийсь інший напрямок в IT. Але в будь-якому випадку, я впевнений, що знання, які я отримую зараз, стануть для мене міцним фундамен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том у майбутньому.</w:t>
      </w:r>
    </w:p>
    <w:p w14:paraId="7FD34A9B" w14:textId="77777777" w:rsidR="00227A4A" w:rsidRDefault="00E9770C">
      <w:pPr>
        <w:spacing w:after="0" w:line="240" w:lineRule="auto"/>
        <w:ind w:firstLine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Мене надихає те, скільки всього цікавого та незвіданого є в світі програмування. Я з нетерпінням чекаю можливості досліджувати його далі, відкривати для себе нові мови програмування, інструменти та технології. Адже IT – це постійний розв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иток, рух вперед, і я хочу бути частиною цього руху.</w:t>
      </w:r>
    </w:p>
    <w:p w14:paraId="67E21564" w14:textId="77777777" w:rsidR="00227A4A" w:rsidRDefault="00E9770C">
      <w:pPr>
        <w:spacing w:after="0" w:line="240" w:lineRule="auto"/>
        <w:ind w:firstLine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Тому я буду продовжувати вчитися, розвиватися та практикуватися. Я буду шукати можливості для реалізації своїх ідей, створювати власні проекти та не боятися помилок. Адже саме завдяки наполегливості та б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ажанню вчитися ми можемо досягти успіху в світі IT.</w:t>
      </w:r>
    </w:p>
    <w:p w14:paraId="675B8B8C" w14:textId="77777777" w:rsidR="00227A4A" w:rsidRDefault="00E9770C">
      <w:pPr>
        <w:spacing w:after="0" w:line="240" w:lineRule="auto"/>
        <w:ind w:firstLine="1080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 вірю, що програмування – це ключ до створення кращого майбутнього, і я хочу зробити свій внесок у цей процес. Світ IT відкритий для кожного, хто має бажання вчитися та творити. І я впевнений, що мої зна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ння та навички, які я зараз здобуваю, допоможуть мені стати успішним та затребуваним фахівцем у цій захоплюючій сфері.</w:t>
      </w:r>
    </w:p>
    <w:sectPr w:rsidR="00227A4A" w:rsidSect="00C92F62">
      <w:headerReference w:type="default" r:id="rId20"/>
      <w:footerReference w:type="default" r:id="rId21"/>
      <w:footerReference w:type="first" r:id="rId22"/>
      <w:pgSz w:w="11906" w:h="16838"/>
      <w:pgMar w:top="1800" w:right="926" w:bottom="2258" w:left="117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29259" w14:textId="77777777" w:rsidR="00E9770C" w:rsidRDefault="00E9770C">
      <w:pPr>
        <w:spacing w:after="0" w:line="240" w:lineRule="auto"/>
      </w:pPr>
      <w:r>
        <w:separator/>
      </w:r>
    </w:p>
  </w:endnote>
  <w:endnote w:type="continuationSeparator" w:id="0">
    <w:p w14:paraId="4EA8767C" w14:textId="77777777" w:rsidR="00E9770C" w:rsidRDefault="00E977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7278495"/>
      <w:docPartObj>
        <w:docPartGallery w:val="Page Numbers (Bottom of Page)"/>
        <w:docPartUnique/>
      </w:docPartObj>
    </w:sdtPr>
    <w:sdtContent>
      <w:p w14:paraId="33CA16E6" w14:textId="475B45F1" w:rsidR="00C92F62" w:rsidRDefault="00C92F6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79B61C" w14:textId="278F3E06" w:rsidR="00C92F62" w:rsidRPr="00C92F62" w:rsidRDefault="00C92F62" w:rsidP="00C92F62">
    <w:pPr>
      <w:pStyle w:val="a6"/>
      <w:rPr>
        <w:lang w:val="uk-UA"/>
      </w:rPr>
    </w:pPr>
    <w:r>
      <w:rPr>
        <w:lang w:val="uk-UA"/>
      </w:rPr>
      <w:t xml:space="preserve">КІ-24 Давиденко Дмитро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5001818"/>
      <w:docPartObj>
        <w:docPartGallery w:val="Page Numbers (Bottom of Page)"/>
        <w:docPartUnique/>
      </w:docPartObj>
    </w:sdtPr>
    <w:sdtContent>
      <w:p w14:paraId="5D61883D" w14:textId="0329A39D" w:rsidR="00C92F62" w:rsidRDefault="00C92F6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368838" w14:textId="240ECD27" w:rsidR="00C92F62" w:rsidRPr="00C92F62" w:rsidRDefault="00C92F62">
    <w:pPr>
      <w:pStyle w:val="a6"/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66DF3" w14:textId="77777777" w:rsidR="00E9770C" w:rsidRDefault="00E9770C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309AE341" w14:textId="77777777" w:rsidR="00E9770C" w:rsidRDefault="00E977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87E68" w14:textId="0DE3D1AF" w:rsidR="00393495" w:rsidRPr="00C92F62" w:rsidRDefault="00A62E39" w:rsidP="00A62E39">
    <w:pPr>
      <w:pStyle w:val="a5"/>
      <w:jc w:val="right"/>
      <w:rPr>
        <w:rFonts w:ascii="Times New Roman" w:hAnsi="Times New Roman" w:cs="Times New Roman"/>
        <w:lang w:val="uk-UA"/>
      </w:rPr>
    </w:pPr>
    <w:r w:rsidRPr="00C92F62">
      <w:rPr>
        <w:rFonts w:ascii="Times New Roman" w:hAnsi="Times New Roman" w:cs="Times New Roman"/>
        <w:lang w:val="uk-UA"/>
      </w:rPr>
      <w:t xml:space="preserve">Вступ до </w:t>
    </w:r>
    <w:r w:rsidR="00C92F62">
      <w:rPr>
        <w:rFonts w:ascii="Times New Roman" w:hAnsi="Times New Roman" w:cs="Times New Roman"/>
        <w:lang w:val="uk-UA"/>
      </w:rPr>
      <w:t>ф</w:t>
    </w:r>
    <w:r w:rsidRPr="00C92F62">
      <w:rPr>
        <w:rFonts w:ascii="Times New Roman" w:hAnsi="Times New Roman" w:cs="Times New Roman"/>
        <w:lang w:val="uk-UA"/>
      </w:rPr>
      <w:t>аху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8"/>
  <w:proofState w:spelling="clean" w:grammar="clean"/>
  <w:attachedTemplate r:id="rId1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227A4A"/>
    <w:rsid w:val="000E6177"/>
    <w:rsid w:val="00227A4A"/>
    <w:rsid w:val="009B70BE"/>
    <w:rsid w:val="00A62E39"/>
    <w:rsid w:val="00C83BEB"/>
    <w:rsid w:val="00C92F62"/>
    <w:rsid w:val="00E97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C3F98F"/>
  <w15:docId w15:val="{DFCD2F1B-4308-4B24-9027-4C171AC35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rial"/>
        <w:sz w:val="24"/>
        <w:szCs w:val="24"/>
        <w:lang w:val="ru-RU" w:eastAsia="en-US" w:bidi="ar-SA"/>
      </w:rPr>
    </w:rPrDefault>
    <w:pPrDefault>
      <w:pPr>
        <w:autoSpaceDN w:val="0"/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MS Mincho" w:cs="MS Gothic"/>
      <w:color w:val="0F476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spacing w:after="80" w:line="240" w:lineRule="auto"/>
      <w:contextualSpacing/>
    </w:pPr>
    <w:rPr>
      <w:rFonts w:ascii="Aptos Display" w:eastAsia="MS Mincho" w:hAnsi="Aptos Display" w:cs="MS Gothic"/>
      <w:sz w:val="56"/>
      <w:szCs w:val="56"/>
    </w:rPr>
  </w:style>
  <w:style w:type="paragraph" w:styleId="a4">
    <w:name w:val="List Paragraph"/>
    <w:basedOn w:val="a"/>
    <w:pPr>
      <w:ind w:left="720"/>
      <w:contextualSpacing/>
    </w:pPr>
  </w:style>
  <w:style w:type="paragraph" w:styleId="a5">
    <w:name w:val="header"/>
    <w:basedOn w:val="a"/>
    <w:pPr>
      <w:tabs>
        <w:tab w:val="center" w:pos="4680"/>
        <w:tab w:val="right" w:pos="9360"/>
      </w:tabs>
      <w:spacing w:after="0" w:line="240" w:lineRule="auto"/>
    </w:pPr>
  </w:style>
  <w:style w:type="paragraph" w:styleId="a6">
    <w:name w:val="footer"/>
    <w:basedOn w:val="a"/>
    <w:link w:val="a7"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a8">
    <w:name w:val="No Spacing"/>
    <w:pPr>
      <w:suppressAutoHyphens/>
      <w:spacing w:after="0"/>
    </w:pPr>
  </w:style>
  <w:style w:type="paragraph" w:styleId="a9">
    <w:name w:val="footnote text"/>
    <w:basedOn w:val="a"/>
    <w:pPr>
      <w:spacing w:after="0" w:line="240" w:lineRule="auto"/>
    </w:pPr>
    <w:rPr>
      <w:sz w:val="20"/>
      <w:szCs w:val="20"/>
    </w:rPr>
  </w:style>
  <w:style w:type="character" w:styleId="aa">
    <w:name w:val="Hyperlink"/>
    <w:basedOn w:val="a0"/>
    <w:rPr>
      <w:color w:val="467886"/>
      <w:u w:val="single"/>
    </w:rPr>
  </w:style>
  <w:style w:type="character" w:styleId="ab">
    <w:name w:val="footnote reference"/>
    <w:basedOn w:val="a0"/>
    <w:rPr>
      <w:position w:val="0"/>
      <w:vertAlign w:val="superscript"/>
    </w:rPr>
  </w:style>
  <w:style w:type="character" w:customStyle="1" w:styleId="a7">
    <w:name w:val="Нижний колонтитул Знак"/>
    <w:basedOn w:val="a0"/>
    <w:link w:val="a6"/>
    <w:uiPriority w:val="99"/>
    <w:rsid w:val="00C83B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svita.diia.gov.ua/courses/finansovyy-sensey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project5030974.tilda.ws/page61641767.html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hyperlink" Target="https://trello.com/b/iwnOUYtx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hub.com/zanzibar228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github.com/zanzibar228/praktika.git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0BA490-842E-4E6B-ADF5-96B6D2B67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1488</Words>
  <Characters>8484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Давиденко Дмитро</dc:creator>
  <dc:description/>
  <cp:lastModifiedBy>Дима</cp:lastModifiedBy>
  <cp:revision>2</cp:revision>
  <dcterms:created xsi:type="dcterms:W3CDTF">2025-02-19T12:27:00Z</dcterms:created>
  <dcterms:modified xsi:type="dcterms:W3CDTF">2025-02-19T12:27:00Z</dcterms:modified>
</cp:coreProperties>
</file>